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2E50" w:rsidRPr="00515148" w:rsidRDefault="0000554B" w:rsidP="00432A7E">
      <w:pPr>
        <w:tabs>
          <w:tab w:val="right" w:pos="9072"/>
        </w:tabs>
        <w:rPr>
          <w:rFonts w:ascii="Futura Bk BT" w:hAnsi="Futura Bk BT"/>
          <w:sz w:val="18"/>
          <w:szCs w:val="18"/>
        </w:rPr>
      </w:pPr>
      <w:r w:rsidRPr="00515148">
        <w:rPr>
          <w:rFonts w:ascii="Futura Bk BT" w:hAnsi="Futura Bk BT"/>
          <w:noProof/>
          <w:lang w:eastAsia="de-D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3442970</wp:posOffset>
                </wp:positionH>
                <wp:positionV relativeFrom="paragraph">
                  <wp:posOffset>6985</wp:posOffset>
                </wp:positionV>
                <wp:extent cx="2360930" cy="1404620"/>
                <wp:effectExtent l="0" t="0" r="635" b="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15148" w:rsidRPr="0000554B" w:rsidRDefault="00515148" w:rsidP="0000554B">
                            <w:pPr>
                              <w:jc w:val="right"/>
                              <w:rPr>
                                <w:rFonts w:ascii="Futura Bk BT" w:hAnsi="Futura Bk BT"/>
                                <w:sz w:val="18"/>
                                <w:szCs w:val="18"/>
                              </w:rPr>
                            </w:pPr>
                            <w:r w:rsidRPr="0000554B">
                              <w:rPr>
                                <w:rFonts w:ascii="Futura Bk BT" w:hAnsi="Futura Bk BT"/>
                                <w:sz w:val="18"/>
                                <w:szCs w:val="18"/>
                              </w:rPr>
                              <w:t xml:space="preserve">AfD im </w:t>
                            </w:r>
                            <w:r w:rsidR="00054585">
                              <w:rPr>
                                <w:rFonts w:ascii="Futura Bk BT" w:hAnsi="Futura Bk BT"/>
                                <w:sz w:val="18"/>
                                <w:szCs w:val="18"/>
                              </w:rPr>
                              <w:t>Kreistag Südwestpfalz</w:t>
                            </w:r>
                            <w:r w:rsidRPr="0000554B">
                              <w:rPr>
                                <w:rFonts w:ascii="Futura Bk BT" w:hAnsi="Futura Bk BT"/>
                                <w:sz w:val="18"/>
                                <w:szCs w:val="18"/>
                              </w:rPr>
                              <w:br/>
                            </w:r>
                            <w:proofErr w:type="spellStart"/>
                            <w:r w:rsidRPr="0000554B">
                              <w:rPr>
                                <w:rFonts w:ascii="Futura Bk BT" w:hAnsi="Futura Bk BT"/>
                                <w:sz w:val="18"/>
                                <w:szCs w:val="18"/>
                              </w:rPr>
                              <w:t>Kaiserstrasse</w:t>
                            </w:r>
                            <w:proofErr w:type="spellEnd"/>
                            <w:r w:rsidRPr="0000554B">
                              <w:rPr>
                                <w:rFonts w:ascii="Futura Bk BT" w:hAnsi="Futura Bk BT"/>
                                <w:sz w:val="18"/>
                                <w:szCs w:val="18"/>
                              </w:rPr>
                              <w:t xml:space="preserve"> 2a</w:t>
                            </w:r>
                            <w:r w:rsidRPr="0000554B">
                              <w:rPr>
                                <w:rFonts w:ascii="Futura Bk BT" w:hAnsi="Futura Bk BT"/>
                                <w:sz w:val="18"/>
                                <w:szCs w:val="18"/>
                              </w:rPr>
                              <w:br/>
                              <w:t>66955 Pirmasens</w:t>
                            </w:r>
                            <w:r w:rsidRPr="0000554B">
                              <w:rPr>
                                <w:rFonts w:ascii="Futura Bk BT" w:hAnsi="Futura Bk BT"/>
                                <w:sz w:val="18"/>
                                <w:szCs w:val="18"/>
                              </w:rPr>
                              <w:br/>
                              <w:t>+49</w:t>
                            </w:r>
                            <w:r w:rsidR="0000554B">
                              <w:rPr>
                                <w:rFonts w:ascii="Futura Bk BT" w:hAnsi="Futura Bk BT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0554B" w:rsidRPr="0000554B">
                              <w:rPr>
                                <w:rFonts w:ascii="Futura Bk BT" w:eastAsia="Times New Roman" w:hAnsi="Futura Bk BT" w:cs="Arial"/>
                                <w:sz w:val="18"/>
                                <w:szCs w:val="18"/>
                              </w:rPr>
                              <w:t>16</w:t>
                            </w:r>
                            <w:r w:rsidR="00054585">
                              <w:rPr>
                                <w:rFonts w:ascii="Futura Bk BT" w:eastAsia="Times New Roman" w:hAnsi="Futura Bk BT" w:cs="Arial"/>
                                <w:sz w:val="18"/>
                                <w:szCs w:val="18"/>
                              </w:rPr>
                              <w:t>0</w:t>
                            </w:r>
                            <w:r w:rsidR="0000554B">
                              <w:rPr>
                                <w:rFonts w:ascii="Futura Bk BT" w:eastAsia="Times New Roman" w:hAnsi="Futura Bk BT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54585">
                              <w:rPr>
                                <w:rFonts w:ascii="Futura Bk BT" w:eastAsia="Times New Roman" w:hAnsi="Futura Bk BT" w:cs="Arial"/>
                                <w:sz w:val="18"/>
                                <w:szCs w:val="18"/>
                              </w:rPr>
                              <w:t>169</w:t>
                            </w:r>
                            <w:r w:rsidR="0000554B">
                              <w:rPr>
                                <w:rFonts w:ascii="Futura Bk BT" w:eastAsia="Times New Roman" w:hAnsi="Futura Bk BT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54585">
                              <w:rPr>
                                <w:rFonts w:ascii="Futura Bk BT" w:eastAsia="Times New Roman" w:hAnsi="Futura Bk BT" w:cs="Arial"/>
                                <w:sz w:val="18"/>
                                <w:szCs w:val="18"/>
                              </w:rPr>
                              <w:t>16</w:t>
                            </w:r>
                            <w:r w:rsidR="0000554B">
                              <w:rPr>
                                <w:rFonts w:ascii="Futura Bk BT" w:eastAsia="Times New Roman" w:hAnsi="Futura Bk BT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54585">
                              <w:rPr>
                                <w:rFonts w:ascii="Futura Bk BT" w:eastAsia="Times New Roman" w:hAnsi="Futura Bk BT" w:cs="Arial"/>
                                <w:sz w:val="18"/>
                                <w:szCs w:val="18"/>
                              </w:rPr>
                              <w:t>68</w:t>
                            </w:r>
                            <w:r w:rsidR="0000554B">
                              <w:rPr>
                                <w:rFonts w:ascii="Futura Bk BT" w:eastAsia="Times New Roman" w:hAnsi="Futura Bk BT" w:cs="Arial"/>
                                <w:sz w:val="18"/>
                                <w:szCs w:val="18"/>
                              </w:rPr>
                              <w:br/>
                            </w:r>
                            <w:r w:rsidR="0000554B">
                              <w:rPr>
                                <w:rFonts w:ascii="Futura Bk BT" w:eastAsia="Times New Roman" w:hAnsi="Futura Bk BT" w:cs="Arial"/>
                                <w:sz w:val="18"/>
                                <w:szCs w:val="18"/>
                              </w:rPr>
                              <w:br/>
                            </w:r>
                            <w:r w:rsidR="0000554B" w:rsidRPr="0000554B">
                              <w:rPr>
                                <w:rFonts w:ascii="Futura Bk BT" w:eastAsia="Times New Roman" w:hAnsi="Futura Bk BT" w:cs="Arial"/>
                                <w:sz w:val="18"/>
                                <w:szCs w:val="18"/>
                              </w:rPr>
                              <w:t>afd@</w:t>
                            </w:r>
                            <w:r w:rsidR="00054585">
                              <w:rPr>
                                <w:rFonts w:ascii="Futura Bk BT" w:eastAsia="Times New Roman" w:hAnsi="Futura Bk BT" w:cs="Arial"/>
                                <w:sz w:val="18"/>
                                <w:szCs w:val="18"/>
                              </w:rPr>
                              <w:t>kreistag-swp</w:t>
                            </w:r>
                            <w:r w:rsidR="0000554B" w:rsidRPr="0000554B">
                              <w:rPr>
                                <w:rFonts w:ascii="Futura Bk BT" w:eastAsia="Times New Roman" w:hAnsi="Futura Bk BT" w:cs="Arial"/>
                                <w:sz w:val="18"/>
                                <w:szCs w:val="18"/>
                              </w:rPr>
                              <w:t>.de</w:t>
                            </w:r>
                            <w:r w:rsidR="0000554B">
                              <w:rPr>
                                <w:rFonts w:ascii="Futura Bk BT" w:eastAsia="Times New Roman" w:hAnsi="Futura Bk BT" w:cs="Arial"/>
                                <w:sz w:val="18"/>
                                <w:szCs w:val="18"/>
                              </w:rPr>
                              <w:br/>
                              <w:t>www.</w:t>
                            </w:r>
                            <w:r w:rsidR="00054585">
                              <w:rPr>
                                <w:rFonts w:ascii="Futura Bk BT" w:eastAsia="Times New Roman" w:hAnsi="Futura Bk BT" w:cs="Arial"/>
                                <w:sz w:val="18"/>
                                <w:szCs w:val="18"/>
                              </w:rPr>
                              <w:t>kreistag-swp</w:t>
                            </w:r>
                            <w:r w:rsidR="0000554B">
                              <w:rPr>
                                <w:rFonts w:ascii="Futura Bk BT" w:eastAsia="Times New Roman" w:hAnsi="Futura Bk BT" w:cs="Arial"/>
                                <w:sz w:val="18"/>
                                <w:szCs w:val="18"/>
                              </w:rPr>
                              <w:t>.de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271.1pt;margin-top:.5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" stroked="f">
                <v:textbox style="mso-fit-shape-to-text:t">
                  <w:txbxContent>
                    <w:p w:rsidR="00515148" w:rsidRPr="0000554B" w:rsidRDefault="00515148" w:rsidP="0000554B">
                      <w:pPr>
                        <w:jc w:val="right"/>
                        <w:rPr>
                          <w:rFonts w:ascii="Futura Bk BT" w:hAnsi="Futura Bk BT"/>
                          <w:sz w:val="18"/>
                          <w:szCs w:val="18"/>
                        </w:rPr>
                      </w:pPr>
                      <w:r w:rsidRPr="0000554B">
                        <w:rPr>
                          <w:rFonts w:ascii="Futura Bk BT" w:hAnsi="Futura Bk BT"/>
                          <w:sz w:val="18"/>
                          <w:szCs w:val="18"/>
                        </w:rPr>
                        <w:t xml:space="preserve">AfD im </w:t>
                      </w:r>
                      <w:r w:rsidR="00054585">
                        <w:rPr>
                          <w:rFonts w:ascii="Futura Bk BT" w:hAnsi="Futura Bk BT"/>
                          <w:sz w:val="18"/>
                          <w:szCs w:val="18"/>
                        </w:rPr>
                        <w:t>Kreistag Südwestpfalz</w:t>
                      </w:r>
                      <w:r w:rsidRPr="0000554B">
                        <w:rPr>
                          <w:rFonts w:ascii="Futura Bk BT" w:hAnsi="Futura Bk BT"/>
                          <w:sz w:val="18"/>
                          <w:szCs w:val="18"/>
                        </w:rPr>
                        <w:br/>
                      </w:r>
                      <w:proofErr w:type="spellStart"/>
                      <w:r w:rsidRPr="0000554B">
                        <w:rPr>
                          <w:rFonts w:ascii="Futura Bk BT" w:hAnsi="Futura Bk BT"/>
                          <w:sz w:val="18"/>
                          <w:szCs w:val="18"/>
                        </w:rPr>
                        <w:t>Kaiserstrasse</w:t>
                      </w:r>
                      <w:proofErr w:type="spellEnd"/>
                      <w:r w:rsidRPr="0000554B">
                        <w:rPr>
                          <w:rFonts w:ascii="Futura Bk BT" w:hAnsi="Futura Bk BT"/>
                          <w:sz w:val="18"/>
                          <w:szCs w:val="18"/>
                        </w:rPr>
                        <w:t xml:space="preserve"> 2a</w:t>
                      </w:r>
                      <w:r w:rsidRPr="0000554B">
                        <w:rPr>
                          <w:rFonts w:ascii="Futura Bk BT" w:hAnsi="Futura Bk BT"/>
                          <w:sz w:val="18"/>
                          <w:szCs w:val="18"/>
                        </w:rPr>
                        <w:br/>
                        <w:t>66955 Pirmasens</w:t>
                      </w:r>
                      <w:r w:rsidRPr="0000554B">
                        <w:rPr>
                          <w:rFonts w:ascii="Futura Bk BT" w:hAnsi="Futura Bk BT"/>
                          <w:sz w:val="18"/>
                          <w:szCs w:val="18"/>
                        </w:rPr>
                        <w:br/>
                        <w:t>+49</w:t>
                      </w:r>
                      <w:r w:rsidR="0000554B">
                        <w:rPr>
                          <w:rFonts w:ascii="Futura Bk BT" w:hAnsi="Futura Bk BT"/>
                          <w:sz w:val="18"/>
                          <w:szCs w:val="18"/>
                        </w:rPr>
                        <w:t xml:space="preserve"> </w:t>
                      </w:r>
                      <w:r w:rsidR="0000554B" w:rsidRPr="0000554B">
                        <w:rPr>
                          <w:rFonts w:ascii="Futura Bk BT" w:eastAsia="Times New Roman" w:hAnsi="Futura Bk BT" w:cs="Arial"/>
                          <w:sz w:val="18"/>
                          <w:szCs w:val="18"/>
                        </w:rPr>
                        <w:t>16</w:t>
                      </w:r>
                      <w:r w:rsidR="00054585">
                        <w:rPr>
                          <w:rFonts w:ascii="Futura Bk BT" w:eastAsia="Times New Roman" w:hAnsi="Futura Bk BT" w:cs="Arial"/>
                          <w:sz w:val="18"/>
                          <w:szCs w:val="18"/>
                        </w:rPr>
                        <w:t>0</w:t>
                      </w:r>
                      <w:r w:rsidR="0000554B">
                        <w:rPr>
                          <w:rFonts w:ascii="Futura Bk BT" w:eastAsia="Times New Roman" w:hAnsi="Futura Bk BT" w:cs="Arial"/>
                          <w:sz w:val="18"/>
                          <w:szCs w:val="18"/>
                        </w:rPr>
                        <w:t xml:space="preserve"> </w:t>
                      </w:r>
                      <w:r w:rsidR="00054585">
                        <w:rPr>
                          <w:rFonts w:ascii="Futura Bk BT" w:eastAsia="Times New Roman" w:hAnsi="Futura Bk BT" w:cs="Arial"/>
                          <w:sz w:val="18"/>
                          <w:szCs w:val="18"/>
                        </w:rPr>
                        <w:t>169</w:t>
                      </w:r>
                      <w:r w:rsidR="0000554B">
                        <w:rPr>
                          <w:rFonts w:ascii="Futura Bk BT" w:eastAsia="Times New Roman" w:hAnsi="Futura Bk BT" w:cs="Arial"/>
                          <w:sz w:val="18"/>
                          <w:szCs w:val="18"/>
                        </w:rPr>
                        <w:t xml:space="preserve"> </w:t>
                      </w:r>
                      <w:r w:rsidR="00054585">
                        <w:rPr>
                          <w:rFonts w:ascii="Futura Bk BT" w:eastAsia="Times New Roman" w:hAnsi="Futura Bk BT" w:cs="Arial"/>
                          <w:sz w:val="18"/>
                          <w:szCs w:val="18"/>
                        </w:rPr>
                        <w:t>16</w:t>
                      </w:r>
                      <w:r w:rsidR="0000554B">
                        <w:rPr>
                          <w:rFonts w:ascii="Futura Bk BT" w:eastAsia="Times New Roman" w:hAnsi="Futura Bk BT" w:cs="Arial"/>
                          <w:sz w:val="18"/>
                          <w:szCs w:val="18"/>
                        </w:rPr>
                        <w:t xml:space="preserve"> </w:t>
                      </w:r>
                      <w:r w:rsidR="00054585">
                        <w:rPr>
                          <w:rFonts w:ascii="Futura Bk BT" w:eastAsia="Times New Roman" w:hAnsi="Futura Bk BT" w:cs="Arial"/>
                          <w:sz w:val="18"/>
                          <w:szCs w:val="18"/>
                        </w:rPr>
                        <w:t>68</w:t>
                      </w:r>
                      <w:r w:rsidR="0000554B">
                        <w:rPr>
                          <w:rFonts w:ascii="Futura Bk BT" w:eastAsia="Times New Roman" w:hAnsi="Futura Bk BT" w:cs="Arial"/>
                          <w:sz w:val="18"/>
                          <w:szCs w:val="18"/>
                        </w:rPr>
                        <w:br/>
                      </w:r>
                      <w:r w:rsidR="0000554B">
                        <w:rPr>
                          <w:rFonts w:ascii="Futura Bk BT" w:eastAsia="Times New Roman" w:hAnsi="Futura Bk BT" w:cs="Arial"/>
                          <w:sz w:val="18"/>
                          <w:szCs w:val="18"/>
                        </w:rPr>
                        <w:br/>
                      </w:r>
                      <w:r w:rsidR="0000554B" w:rsidRPr="0000554B">
                        <w:rPr>
                          <w:rFonts w:ascii="Futura Bk BT" w:eastAsia="Times New Roman" w:hAnsi="Futura Bk BT" w:cs="Arial"/>
                          <w:sz w:val="18"/>
                          <w:szCs w:val="18"/>
                        </w:rPr>
                        <w:t>afd@</w:t>
                      </w:r>
                      <w:r w:rsidR="00054585">
                        <w:rPr>
                          <w:rFonts w:ascii="Futura Bk BT" w:eastAsia="Times New Roman" w:hAnsi="Futura Bk BT" w:cs="Arial"/>
                          <w:sz w:val="18"/>
                          <w:szCs w:val="18"/>
                        </w:rPr>
                        <w:t>kreistag-swp</w:t>
                      </w:r>
                      <w:r w:rsidR="0000554B" w:rsidRPr="0000554B">
                        <w:rPr>
                          <w:rFonts w:ascii="Futura Bk BT" w:eastAsia="Times New Roman" w:hAnsi="Futura Bk BT" w:cs="Arial"/>
                          <w:sz w:val="18"/>
                          <w:szCs w:val="18"/>
                        </w:rPr>
                        <w:t>.de</w:t>
                      </w:r>
                      <w:r w:rsidR="0000554B">
                        <w:rPr>
                          <w:rFonts w:ascii="Futura Bk BT" w:eastAsia="Times New Roman" w:hAnsi="Futura Bk BT" w:cs="Arial"/>
                          <w:sz w:val="18"/>
                          <w:szCs w:val="18"/>
                        </w:rPr>
                        <w:br/>
                        <w:t>www.</w:t>
                      </w:r>
                      <w:r w:rsidR="00054585">
                        <w:rPr>
                          <w:rFonts w:ascii="Futura Bk BT" w:eastAsia="Times New Roman" w:hAnsi="Futura Bk BT" w:cs="Arial"/>
                          <w:sz w:val="18"/>
                          <w:szCs w:val="18"/>
                        </w:rPr>
                        <w:t>kreistag-swp</w:t>
                      </w:r>
                      <w:r w:rsidR="0000554B">
                        <w:rPr>
                          <w:rFonts w:ascii="Futura Bk BT" w:eastAsia="Times New Roman" w:hAnsi="Futura Bk BT" w:cs="Arial"/>
                          <w:sz w:val="18"/>
                          <w:szCs w:val="18"/>
                        </w:rPr>
                        <w:t>.de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2D9B" w:rsidRPr="00515148">
        <w:rPr>
          <w:rFonts w:ascii="Futura Bk BT" w:hAnsi="Futura Bk BT"/>
          <w:sz w:val="12"/>
          <w:szCs w:val="12"/>
          <w:u w:val="single"/>
        </w:rPr>
        <w:t xml:space="preserve">AfD im </w:t>
      </w:r>
      <w:r w:rsidR="00054585">
        <w:rPr>
          <w:rFonts w:ascii="Futura Bk BT" w:hAnsi="Futura Bk BT"/>
          <w:sz w:val="12"/>
          <w:szCs w:val="12"/>
          <w:u w:val="single"/>
        </w:rPr>
        <w:t>Kreistag Südwestpfalz</w:t>
      </w:r>
      <w:r w:rsidR="00515148" w:rsidRPr="00515148">
        <w:rPr>
          <w:rFonts w:ascii="Futura Bk BT" w:hAnsi="Futura Bk BT"/>
          <w:sz w:val="12"/>
          <w:szCs w:val="12"/>
          <w:u w:val="single"/>
        </w:rPr>
        <w:t xml:space="preserve"> - </w:t>
      </w:r>
      <w:r w:rsidR="00E4700F" w:rsidRPr="00515148">
        <w:rPr>
          <w:rFonts w:ascii="Futura Bk BT" w:hAnsi="Futura Bk BT"/>
          <w:sz w:val="12"/>
          <w:szCs w:val="12"/>
          <w:u w:val="single"/>
        </w:rPr>
        <w:t>Kaiserstraße 2a</w:t>
      </w:r>
      <w:r w:rsidR="00515148" w:rsidRPr="00515148">
        <w:rPr>
          <w:rFonts w:ascii="Futura Bk BT" w:hAnsi="Futura Bk BT"/>
          <w:sz w:val="12"/>
          <w:szCs w:val="12"/>
          <w:u w:val="single"/>
        </w:rPr>
        <w:t xml:space="preserve"> - </w:t>
      </w:r>
      <w:r w:rsidR="00E4700F" w:rsidRPr="00515148">
        <w:rPr>
          <w:rFonts w:ascii="Futura Bk BT" w:hAnsi="Futura Bk BT"/>
          <w:sz w:val="12"/>
          <w:szCs w:val="12"/>
          <w:u w:val="single"/>
        </w:rPr>
        <w:t>66955 Pirmasens</w:t>
      </w:r>
    </w:p>
    <w:p w:rsidR="00E4700F" w:rsidRPr="00AA5BD8" w:rsidRDefault="00432E50" w:rsidP="00332D9B">
      <w:pPr>
        <w:tabs>
          <w:tab w:val="left" w:pos="2745"/>
        </w:tabs>
        <w:rPr>
          <w:rFonts w:ascii="Futura Bk BT" w:hAnsi="Futura Bk BT"/>
          <w:sz w:val="20"/>
          <w:szCs w:val="20"/>
        </w:rPr>
      </w:pPr>
      <w:r w:rsidRPr="00AA5BD8">
        <w:rPr>
          <w:rFonts w:ascii="Futura Bk BT" w:hAnsi="Futura Bk BT"/>
          <w:sz w:val="20"/>
          <w:szCs w:val="20"/>
        </w:rPr>
        <w:t>Kreisverwaltung Südwestpfalz</w:t>
      </w:r>
    </w:p>
    <w:p w:rsidR="00432E50" w:rsidRPr="00AA5BD8" w:rsidRDefault="00432E50" w:rsidP="00332D9B">
      <w:pPr>
        <w:tabs>
          <w:tab w:val="left" w:pos="2745"/>
        </w:tabs>
        <w:rPr>
          <w:rFonts w:ascii="Futura Bk BT" w:hAnsi="Futura Bk BT"/>
          <w:sz w:val="20"/>
          <w:szCs w:val="20"/>
        </w:rPr>
      </w:pPr>
      <w:r w:rsidRPr="00AA5BD8">
        <w:rPr>
          <w:rFonts w:ascii="Futura Bk BT" w:hAnsi="Futura Bk BT"/>
          <w:sz w:val="20"/>
          <w:szCs w:val="20"/>
        </w:rPr>
        <w:t>Büro der Landrätin</w:t>
      </w:r>
    </w:p>
    <w:p w:rsidR="00432E50" w:rsidRPr="00AA5BD8" w:rsidRDefault="00432E50" w:rsidP="00332D9B">
      <w:pPr>
        <w:tabs>
          <w:tab w:val="left" w:pos="2745"/>
        </w:tabs>
        <w:rPr>
          <w:rFonts w:ascii="Futura Bk BT" w:hAnsi="Futura Bk BT"/>
          <w:sz w:val="20"/>
          <w:szCs w:val="20"/>
        </w:rPr>
      </w:pPr>
      <w:r w:rsidRPr="00AA5BD8">
        <w:rPr>
          <w:rFonts w:ascii="Futura Bk BT" w:hAnsi="Futura Bk BT"/>
          <w:sz w:val="20"/>
          <w:szCs w:val="20"/>
        </w:rPr>
        <w:t xml:space="preserve">Unterer Sommerwaldweg 40-42 </w:t>
      </w:r>
    </w:p>
    <w:p w:rsidR="003B5FAE" w:rsidRPr="00AA5BD8" w:rsidRDefault="00432E50" w:rsidP="003B5FAE">
      <w:pPr>
        <w:tabs>
          <w:tab w:val="left" w:pos="2745"/>
        </w:tabs>
        <w:rPr>
          <w:sz w:val="20"/>
          <w:szCs w:val="20"/>
        </w:rPr>
      </w:pPr>
      <w:r w:rsidRPr="00AA5BD8">
        <w:rPr>
          <w:rFonts w:ascii="Futura Bk BT" w:hAnsi="Futura Bk BT"/>
          <w:sz w:val="20"/>
          <w:szCs w:val="20"/>
        </w:rPr>
        <w:t>66953 Pirmasens</w:t>
      </w:r>
    </w:p>
    <w:p w:rsidR="003B5FAE" w:rsidRDefault="003B5FAE" w:rsidP="003B5FA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A5BD8">
        <w:tab/>
      </w:r>
      <w:r w:rsidR="00AA5BD8">
        <w:tab/>
      </w:r>
      <w:r w:rsidR="00AA5BD8">
        <w:tab/>
      </w:r>
      <w:r w:rsidR="00AA5BD8">
        <w:tab/>
      </w:r>
      <w:r w:rsidR="00AA5BD8">
        <w:tab/>
      </w:r>
      <w:r w:rsidR="00AA5BD8">
        <w:tab/>
      </w:r>
      <w:r w:rsidR="00AA5BD8">
        <w:tab/>
      </w:r>
      <w:r>
        <w:tab/>
      </w:r>
      <w:r>
        <w:tab/>
        <w:t>Pirmasens, 02.06.2021</w:t>
      </w:r>
    </w:p>
    <w:p w:rsidR="003B5FAE" w:rsidRDefault="003B5FAE" w:rsidP="003B5FAE">
      <w:r>
        <w:t>Anfrage auf Auskunft über Bauanträge für Windkraftanlagen</w:t>
      </w:r>
    </w:p>
    <w:p w:rsidR="003B5FAE" w:rsidRDefault="003B5FAE" w:rsidP="003B5FAE">
      <w:r>
        <w:t xml:space="preserve">Sehr geehrte Frau Dr. </w:t>
      </w:r>
      <w:proofErr w:type="spellStart"/>
      <w:r>
        <w:t>Ganster</w:t>
      </w:r>
      <w:proofErr w:type="spellEnd"/>
      <w:r>
        <w:t>,</w:t>
      </w:r>
    </w:p>
    <w:p w:rsidR="003B5FAE" w:rsidRDefault="003B5FAE" w:rsidP="003B5FAE">
      <w:r>
        <w:t>unsere Landesregierung hat in ihrem neuen Koalitionsvertrag angekündigt die Anzahl  von Windkraftanlagen stark auszuweiten und eine große Zahl von Windkraftanlagen in Waldgebieten zu errichten.</w:t>
      </w:r>
    </w:p>
    <w:p w:rsidR="003B5FAE" w:rsidRDefault="003B5FAE" w:rsidP="003B5FAE">
      <w:r>
        <w:t>Der Pfälzerwald ist ein wertvolles Naturerbe das uns von unseren Vorfahren hinterlassen wurde</w:t>
      </w:r>
      <w:r w:rsidR="00DC4863">
        <w:t>,</w:t>
      </w:r>
      <w:r>
        <w:t xml:space="preserve"> mit der Verpflichtung</w:t>
      </w:r>
      <w:r w:rsidR="00DC4863">
        <w:t>,</w:t>
      </w:r>
      <w:r>
        <w:t xml:space="preserve"> es für unsere Nachkommen zu bewahren.</w:t>
      </w:r>
    </w:p>
    <w:p w:rsidR="003B5FAE" w:rsidRDefault="003B5FAE" w:rsidP="003B5FAE">
      <w:r>
        <w:t>In unserem Kreisgebiet liegt ein wesentlicher Teil des Biosphärenreservates Pfälzerwald-Nordvogesen und die Errichtung von Industrieanlagen in diesem Gebiet würde seinem Schutzzweck zuwider laufen.</w:t>
      </w:r>
    </w:p>
    <w:p w:rsidR="003B5FAE" w:rsidRDefault="003B5FAE" w:rsidP="003B5FAE">
      <w:r>
        <w:t>Auch für den Tourismus</w:t>
      </w:r>
      <w:r w:rsidR="00DC4863">
        <w:t>,</w:t>
      </w:r>
      <w:r>
        <w:t xml:space="preserve"> der eine Zukunftsperspektive für unsere Region ist</w:t>
      </w:r>
      <w:r w:rsidR="00DC4863">
        <w:t>,</w:t>
      </w:r>
      <w:r>
        <w:t xml:space="preserve"> wären solche Kraftwerke ruinös.</w:t>
      </w:r>
    </w:p>
    <w:p w:rsidR="003B5FAE" w:rsidRDefault="003B5FAE" w:rsidP="003B5FAE">
      <w:r>
        <w:t>Aus diesen Gründen</w:t>
      </w:r>
      <w:r w:rsidR="00DC4863">
        <w:t>,</w:t>
      </w:r>
      <w:r>
        <w:t xml:space="preserve"> muss hier der Schutz des wertvollen Waldgebiets</w:t>
      </w:r>
      <w:r w:rsidR="00DC4863">
        <w:t>,</w:t>
      </w:r>
      <w:r>
        <w:t xml:space="preserve"> über kurzfristiges Gewinnstreben gehen.</w:t>
      </w:r>
    </w:p>
    <w:p w:rsidR="003B5FAE" w:rsidRDefault="003B5FAE" w:rsidP="003B5FAE">
      <w:r>
        <w:t>Wie erlauben uns daher</w:t>
      </w:r>
      <w:r w:rsidR="00DC4863">
        <w:t>,</w:t>
      </w:r>
      <w:bookmarkStart w:id="0" w:name="_GoBack"/>
      <w:bookmarkEnd w:id="0"/>
      <w:r>
        <w:t xml:space="preserve"> die folgenden Fragen zu stellen:</w:t>
      </w:r>
    </w:p>
    <w:p w:rsidR="003B5FAE" w:rsidRDefault="003B5FAE" w:rsidP="003B5FAE">
      <w:pPr>
        <w:pStyle w:val="Listenabsatz"/>
        <w:numPr>
          <w:ilvl w:val="0"/>
          <w:numId w:val="1"/>
        </w:numPr>
      </w:pPr>
      <w:r>
        <w:t>Welche Bauanträge für Windkraftanlagen wurden von der Kreisverwaltung in den letzten 3 Jahren genehmigt?</w:t>
      </w:r>
    </w:p>
    <w:p w:rsidR="003B5FAE" w:rsidRDefault="003B5FAE" w:rsidP="003B5FAE">
      <w:pPr>
        <w:pStyle w:val="Listenabsatz"/>
        <w:numPr>
          <w:ilvl w:val="0"/>
          <w:numId w:val="1"/>
        </w:numPr>
      </w:pPr>
      <w:r>
        <w:t>Welche Bauanträge für Windkraftanlagen liegen aktuell vor?</w:t>
      </w:r>
    </w:p>
    <w:p w:rsidR="003B5FAE" w:rsidRDefault="003B5FAE" w:rsidP="003B5FAE">
      <w:pPr>
        <w:pStyle w:val="Listenabsatz"/>
        <w:numPr>
          <w:ilvl w:val="0"/>
          <w:numId w:val="1"/>
        </w:numPr>
      </w:pPr>
      <w:r>
        <w:t>Kann die Kreisverwaltung den Kreistag fortlaufend über Bauanträge für Windkraftanlagen unterrichten?</w:t>
      </w:r>
    </w:p>
    <w:p w:rsidR="003B5FAE" w:rsidRDefault="003B5FAE" w:rsidP="003B5FAE">
      <w:r>
        <w:t>In Erwartung einer baldigen Antwort verbleiben wir</w:t>
      </w:r>
    </w:p>
    <w:p w:rsidR="00432E50" w:rsidRPr="00AA5BD8" w:rsidRDefault="00432E50" w:rsidP="00332D9B">
      <w:pPr>
        <w:tabs>
          <w:tab w:val="left" w:pos="2745"/>
        </w:tabs>
        <w:rPr>
          <w:rFonts w:ascii="Futura Bk BT" w:hAnsi="Futura Bk BT"/>
          <w:sz w:val="20"/>
          <w:szCs w:val="20"/>
        </w:rPr>
      </w:pPr>
      <w:r w:rsidRPr="00AA5BD8">
        <w:rPr>
          <w:rFonts w:ascii="Futura Bk BT" w:hAnsi="Futura Bk BT"/>
          <w:sz w:val="20"/>
          <w:szCs w:val="20"/>
        </w:rPr>
        <w:t>Mit freundlichen Grüßen</w:t>
      </w:r>
    </w:p>
    <w:p w:rsidR="00432E50" w:rsidRPr="00AA5BD8" w:rsidRDefault="00432E50" w:rsidP="00332D9B">
      <w:pPr>
        <w:tabs>
          <w:tab w:val="left" w:pos="2745"/>
        </w:tabs>
        <w:rPr>
          <w:rFonts w:ascii="Futura Bk BT" w:hAnsi="Futura Bk BT"/>
          <w:sz w:val="20"/>
          <w:szCs w:val="20"/>
        </w:rPr>
      </w:pPr>
    </w:p>
    <w:p w:rsidR="00432E50" w:rsidRPr="00AA5BD8" w:rsidRDefault="00432E50" w:rsidP="00332D9B">
      <w:pPr>
        <w:tabs>
          <w:tab w:val="left" w:pos="2745"/>
        </w:tabs>
        <w:rPr>
          <w:rFonts w:ascii="Futura Bk BT" w:hAnsi="Futura Bk BT"/>
          <w:sz w:val="20"/>
          <w:szCs w:val="20"/>
        </w:rPr>
      </w:pPr>
      <w:r w:rsidRPr="00AA5BD8">
        <w:rPr>
          <w:rFonts w:ascii="Futura Bk BT" w:hAnsi="Futura Bk BT"/>
          <w:sz w:val="20"/>
          <w:szCs w:val="20"/>
        </w:rPr>
        <w:t>Lutz Wendel</w:t>
      </w:r>
    </w:p>
    <w:p w:rsidR="00432E50" w:rsidRPr="00AA5BD8" w:rsidRDefault="00432E50" w:rsidP="00332D9B">
      <w:pPr>
        <w:tabs>
          <w:tab w:val="left" w:pos="2745"/>
        </w:tabs>
        <w:rPr>
          <w:rFonts w:ascii="Futura Bk BT" w:hAnsi="Futura Bk BT"/>
          <w:sz w:val="20"/>
          <w:szCs w:val="20"/>
        </w:rPr>
      </w:pPr>
      <w:r w:rsidRPr="00AA5BD8">
        <w:rPr>
          <w:rFonts w:ascii="Futura Bk BT" w:hAnsi="Futura Bk BT"/>
          <w:sz w:val="20"/>
          <w:szCs w:val="20"/>
        </w:rPr>
        <w:t>Fraktionsvorsitzender</w:t>
      </w:r>
    </w:p>
    <w:p w:rsidR="00432E50" w:rsidRDefault="00432E50" w:rsidP="00332D9B">
      <w:pPr>
        <w:tabs>
          <w:tab w:val="left" w:pos="2745"/>
        </w:tabs>
        <w:rPr>
          <w:rFonts w:ascii="Futura Bk BT" w:hAnsi="Futura Bk BT"/>
        </w:rPr>
      </w:pPr>
      <w:r>
        <w:rPr>
          <w:rFonts w:ascii="Futura Bk BT" w:hAnsi="Futura Bk BT"/>
        </w:rPr>
        <w:lastRenderedPageBreak/>
        <w:t>AfD Im Kreistag Südwestpfalz</w:t>
      </w:r>
    </w:p>
    <w:p w:rsidR="00432E50" w:rsidRDefault="00432E50" w:rsidP="00332D9B">
      <w:pPr>
        <w:tabs>
          <w:tab w:val="left" w:pos="2745"/>
        </w:tabs>
        <w:rPr>
          <w:rFonts w:ascii="Futura Bk BT" w:hAnsi="Futura Bk BT"/>
        </w:rPr>
      </w:pPr>
    </w:p>
    <w:p w:rsidR="00432E50" w:rsidRDefault="00432E50" w:rsidP="00332D9B">
      <w:pPr>
        <w:tabs>
          <w:tab w:val="left" w:pos="2745"/>
        </w:tabs>
        <w:rPr>
          <w:rFonts w:ascii="Futura Bk BT" w:hAnsi="Futura Bk BT"/>
        </w:rPr>
      </w:pPr>
    </w:p>
    <w:p w:rsidR="00432E50" w:rsidRPr="00332D9B" w:rsidRDefault="00432E50" w:rsidP="00332D9B">
      <w:pPr>
        <w:tabs>
          <w:tab w:val="left" w:pos="2745"/>
        </w:tabs>
        <w:rPr>
          <w:rFonts w:ascii="Futura Bk BT" w:hAnsi="Futura Bk BT"/>
        </w:rPr>
      </w:pPr>
    </w:p>
    <w:sectPr w:rsidR="00432E50" w:rsidRPr="00332D9B" w:rsidSect="00515148">
      <w:headerReference w:type="default" r:id="rId9"/>
      <w:pgSz w:w="11906" w:h="16838"/>
      <w:pgMar w:top="3403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159D" w:rsidRDefault="0015159D" w:rsidP="00ED03D6">
      <w:pPr>
        <w:spacing w:after="0" w:line="240" w:lineRule="auto"/>
      </w:pPr>
      <w:r>
        <w:separator/>
      </w:r>
    </w:p>
  </w:endnote>
  <w:endnote w:type="continuationSeparator" w:id="0">
    <w:p w:rsidR="0015159D" w:rsidRDefault="0015159D" w:rsidP="00ED0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 Bk BT">
    <w:altName w:val="Bahnschrift Light"/>
    <w:charset w:val="00"/>
    <w:family w:val="swiss"/>
    <w:pitch w:val="variable"/>
    <w:sig w:usb0="00000001" w:usb1="1000204A" w:usb2="00000000" w:usb3="00000000" w:csb0="000000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159D" w:rsidRDefault="0015159D" w:rsidP="00ED03D6">
      <w:pPr>
        <w:spacing w:after="0" w:line="240" w:lineRule="auto"/>
      </w:pPr>
      <w:r>
        <w:separator/>
      </w:r>
    </w:p>
  </w:footnote>
  <w:footnote w:type="continuationSeparator" w:id="0">
    <w:p w:rsidR="0015159D" w:rsidRDefault="0015159D" w:rsidP="00ED0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3991" w:rsidRDefault="00723991">
    <w:pPr>
      <w:pStyle w:val="Kopfzeile"/>
    </w:pPr>
  </w:p>
  <w:p w:rsidR="00723991" w:rsidRDefault="00723991">
    <w:pPr>
      <w:pStyle w:val="Kopfzeile"/>
    </w:pPr>
  </w:p>
  <w:p w:rsidR="00723991" w:rsidRDefault="00723991">
    <w:pPr>
      <w:pStyle w:val="Kopfzeile"/>
    </w:pPr>
  </w:p>
  <w:p w:rsidR="00723991" w:rsidRDefault="00723991">
    <w:pPr>
      <w:pStyle w:val="Kopfzeile"/>
    </w:pPr>
  </w:p>
  <w:p w:rsidR="00515148" w:rsidRDefault="00515148">
    <w:pPr>
      <w:pStyle w:val="Kopfzeile"/>
    </w:pPr>
    <w:r>
      <w:tab/>
    </w:r>
    <w:r>
      <w:tab/>
    </w:r>
    <w:r w:rsidR="0015159D"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08pt;height:60.25pt">
          <v:imagedata r:id="rId1" o:title="AfD im kreistag Logo 450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96044F"/>
    <w:multiLevelType w:val="hybridMultilevel"/>
    <w:tmpl w:val="E7E250C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2E50"/>
    <w:rsid w:val="0000554B"/>
    <w:rsid w:val="00054585"/>
    <w:rsid w:val="00063677"/>
    <w:rsid w:val="00127364"/>
    <w:rsid w:val="0015159D"/>
    <w:rsid w:val="00220617"/>
    <w:rsid w:val="00226303"/>
    <w:rsid w:val="002D7AFC"/>
    <w:rsid w:val="0031006F"/>
    <w:rsid w:val="00332D9B"/>
    <w:rsid w:val="0037274F"/>
    <w:rsid w:val="003B3CCD"/>
    <w:rsid w:val="003B5FAE"/>
    <w:rsid w:val="003E2A19"/>
    <w:rsid w:val="00432A7E"/>
    <w:rsid w:val="00432E50"/>
    <w:rsid w:val="00475EE7"/>
    <w:rsid w:val="004B277A"/>
    <w:rsid w:val="004E1C7E"/>
    <w:rsid w:val="005067F6"/>
    <w:rsid w:val="00515148"/>
    <w:rsid w:val="00555AAE"/>
    <w:rsid w:val="00577E5D"/>
    <w:rsid w:val="0066731C"/>
    <w:rsid w:val="006D2ADE"/>
    <w:rsid w:val="006E4CE5"/>
    <w:rsid w:val="00723991"/>
    <w:rsid w:val="008856A5"/>
    <w:rsid w:val="008E216C"/>
    <w:rsid w:val="00906949"/>
    <w:rsid w:val="00920651"/>
    <w:rsid w:val="009E6C05"/>
    <w:rsid w:val="00A61320"/>
    <w:rsid w:val="00A82A7C"/>
    <w:rsid w:val="00AA1E4E"/>
    <w:rsid w:val="00AA5BD8"/>
    <w:rsid w:val="00B06CCC"/>
    <w:rsid w:val="00B511CB"/>
    <w:rsid w:val="00BE043F"/>
    <w:rsid w:val="00CC3640"/>
    <w:rsid w:val="00D00871"/>
    <w:rsid w:val="00D24C5D"/>
    <w:rsid w:val="00D4109A"/>
    <w:rsid w:val="00D941FF"/>
    <w:rsid w:val="00DC4863"/>
    <w:rsid w:val="00DE2AF4"/>
    <w:rsid w:val="00DF2952"/>
    <w:rsid w:val="00E4700F"/>
    <w:rsid w:val="00ED03D6"/>
    <w:rsid w:val="00F16091"/>
    <w:rsid w:val="00FF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D03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D03D6"/>
  </w:style>
  <w:style w:type="paragraph" w:styleId="Fuzeile">
    <w:name w:val="footer"/>
    <w:basedOn w:val="Standard"/>
    <w:link w:val="FuzeileZchn"/>
    <w:uiPriority w:val="99"/>
    <w:unhideWhenUsed/>
    <w:rsid w:val="00ED03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D03D6"/>
  </w:style>
  <w:style w:type="character" w:styleId="Hyperlink">
    <w:name w:val="Hyperlink"/>
    <w:basedOn w:val="Absatz-Standardschriftart"/>
    <w:uiPriority w:val="99"/>
    <w:unhideWhenUsed/>
    <w:rsid w:val="00ED03D6"/>
    <w:rPr>
      <w:color w:val="0563C1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263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26303"/>
    <w:rPr>
      <w:rFonts w:ascii="Segoe UI" w:hAnsi="Segoe UI" w:cs="Segoe UI"/>
      <w:sz w:val="18"/>
      <w:szCs w:val="18"/>
    </w:rPr>
  </w:style>
  <w:style w:type="paragraph" w:styleId="Listenabsatz">
    <w:name w:val="List Paragraph"/>
    <w:basedOn w:val="Standard"/>
    <w:uiPriority w:val="34"/>
    <w:qFormat/>
    <w:rsid w:val="003B5FAE"/>
    <w:pPr>
      <w:spacing w:after="200" w:line="276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D03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D03D6"/>
  </w:style>
  <w:style w:type="paragraph" w:styleId="Fuzeile">
    <w:name w:val="footer"/>
    <w:basedOn w:val="Standard"/>
    <w:link w:val="FuzeileZchn"/>
    <w:uiPriority w:val="99"/>
    <w:unhideWhenUsed/>
    <w:rsid w:val="00ED03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D03D6"/>
  </w:style>
  <w:style w:type="character" w:styleId="Hyperlink">
    <w:name w:val="Hyperlink"/>
    <w:basedOn w:val="Absatz-Standardschriftart"/>
    <w:uiPriority w:val="99"/>
    <w:unhideWhenUsed/>
    <w:rsid w:val="00ED03D6"/>
    <w:rPr>
      <w:color w:val="0563C1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263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26303"/>
    <w:rPr>
      <w:rFonts w:ascii="Segoe UI" w:hAnsi="Segoe UI" w:cs="Segoe UI"/>
      <w:sz w:val="18"/>
      <w:szCs w:val="18"/>
    </w:rPr>
  </w:style>
  <w:style w:type="paragraph" w:styleId="Listenabsatz">
    <w:name w:val="List Paragraph"/>
    <w:basedOn w:val="Standard"/>
    <w:uiPriority w:val="34"/>
    <w:qFormat/>
    <w:rsid w:val="003B5FAE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26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reistag\Documents\Benutzerdefinierte%20Office-Vorlagen\Briefpapier%20Frak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FBD85-7488-4C0C-95F5-611DBB55B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Briefpapier Fraktion</Template>
  <TotalTime>0</TotalTime>
  <Pages>2</Pages>
  <Words>207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Kreistag</dc:creator>
  <cp:lastModifiedBy>ArminKuntz</cp:lastModifiedBy>
  <cp:revision>2</cp:revision>
  <cp:lastPrinted>2019-06-26T08:16:00Z</cp:lastPrinted>
  <dcterms:created xsi:type="dcterms:W3CDTF">2021-05-31T14:13:00Z</dcterms:created>
  <dcterms:modified xsi:type="dcterms:W3CDTF">2021-05-31T14:13:00Z</dcterms:modified>
</cp:coreProperties>
</file>