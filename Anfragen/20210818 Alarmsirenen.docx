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206" w:rsidRDefault="0000554B" w:rsidP="00317206">
      <w:pPr>
        <w:tabs>
          <w:tab w:val="right" w:pos="9072"/>
        </w:tabs>
        <w:rPr>
          <w:rFonts w:ascii="Futura Bk BT" w:hAnsi="Futura Bk BT"/>
          <w:sz w:val="18"/>
          <w:szCs w:val="18"/>
        </w:rPr>
      </w:pPr>
      <w:r w:rsidRPr="00515148">
        <w:rPr>
          <w:rFonts w:ascii="Futura Bk BT" w:hAnsi="Futura Bk BT"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635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5148" w:rsidRPr="0000554B" w:rsidRDefault="00515148" w:rsidP="0000554B">
                            <w:pPr>
                              <w:jc w:val="right"/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</w:pP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 xml:space="preserve">AfD im </w:t>
                            </w:r>
                            <w:r w:rsidR="00054585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>Kreistag Südwestpfalz</w:t>
                            </w:r>
                            <w:r w:rsidR="00483269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br/>
                              <w:t>Kaiserstraß</w:t>
                            </w: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>e 2a</w:t>
                            </w: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br/>
                              <w:t>66955 Pirmasens</w:t>
                            </w: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br/>
                              <w:t>+49</w:t>
                            </w:r>
                            <w:r w:rsid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554B" w:rsidRP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16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0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169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16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68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br/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br/>
                            </w:r>
                            <w:r w:rsidR="0000554B" w:rsidRP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afd@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kreistag-swp</w:t>
                            </w:r>
                            <w:r w:rsidR="0000554B" w:rsidRP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.de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br/>
                              <w:t>www.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kreistag-swp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.de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71.1pt;margin-top: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" stroked="f">
                <v:textbox style="mso-fit-shape-to-text:t">
                  <w:txbxContent>
                    <w:p w:rsidR="00515148" w:rsidRPr="0000554B" w:rsidRDefault="00515148" w:rsidP="0000554B">
                      <w:pPr>
                        <w:jc w:val="right"/>
                        <w:rPr>
                          <w:rFonts w:ascii="Futura Bk BT" w:hAnsi="Futura Bk BT"/>
                          <w:sz w:val="18"/>
                          <w:szCs w:val="18"/>
                        </w:rPr>
                      </w:pP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t xml:space="preserve">AfD im </w:t>
                      </w:r>
                      <w:r w:rsidR="00054585">
                        <w:rPr>
                          <w:rFonts w:ascii="Futura Bk BT" w:hAnsi="Futura Bk BT"/>
                          <w:sz w:val="18"/>
                          <w:szCs w:val="18"/>
                        </w:rPr>
                        <w:t>Kreistag Südwestpfalz</w:t>
                      </w:r>
                      <w:r w:rsidR="00483269">
                        <w:rPr>
                          <w:rFonts w:ascii="Futura Bk BT" w:hAnsi="Futura Bk BT"/>
                          <w:sz w:val="18"/>
                          <w:szCs w:val="18"/>
                        </w:rPr>
                        <w:br/>
                        <w:t>Kaiserstraß</w:t>
                      </w: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t>e 2a</w:t>
                      </w: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br/>
                        <w:t>66955 Pirmasens</w:t>
                      </w: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br/>
                        <w:t>+49</w:t>
                      </w:r>
                      <w:r w:rsid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t xml:space="preserve"> </w:t>
                      </w:r>
                      <w:r w:rsidR="0000554B" w:rsidRP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16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0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 xml:space="preserve"> 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169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 xml:space="preserve"> 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16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 xml:space="preserve"> 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68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br/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br/>
                      </w:r>
                      <w:r w:rsidR="0000554B" w:rsidRP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afd@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kreistag-swp</w:t>
                      </w:r>
                      <w:r w:rsidR="0000554B" w:rsidRP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.de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br/>
                        <w:t>www.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kreistag-swp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.de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2D9B" w:rsidRPr="00515148">
        <w:rPr>
          <w:rFonts w:ascii="Futura Bk BT" w:hAnsi="Futura Bk BT"/>
          <w:sz w:val="12"/>
          <w:szCs w:val="12"/>
          <w:u w:val="single"/>
        </w:rPr>
        <w:t xml:space="preserve">AfD im </w:t>
      </w:r>
      <w:r w:rsidR="00054585">
        <w:rPr>
          <w:rFonts w:ascii="Futura Bk BT" w:hAnsi="Futura Bk BT"/>
          <w:sz w:val="12"/>
          <w:szCs w:val="12"/>
          <w:u w:val="single"/>
        </w:rPr>
        <w:t>Kreistag Südwestpfalz</w:t>
      </w:r>
      <w:r w:rsidR="00515148" w:rsidRPr="00515148">
        <w:rPr>
          <w:rFonts w:ascii="Futura Bk BT" w:hAnsi="Futura Bk BT"/>
          <w:sz w:val="12"/>
          <w:szCs w:val="12"/>
          <w:u w:val="single"/>
        </w:rPr>
        <w:t xml:space="preserve"> - </w:t>
      </w:r>
      <w:r w:rsidR="00E4700F" w:rsidRPr="00515148">
        <w:rPr>
          <w:rFonts w:ascii="Futura Bk BT" w:hAnsi="Futura Bk BT"/>
          <w:sz w:val="12"/>
          <w:szCs w:val="12"/>
          <w:u w:val="single"/>
        </w:rPr>
        <w:t>Kaiserstraße 2a</w:t>
      </w:r>
      <w:r w:rsidR="00515148" w:rsidRPr="00515148">
        <w:rPr>
          <w:rFonts w:ascii="Futura Bk BT" w:hAnsi="Futura Bk BT"/>
          <w:sz w:val="12"/>
          <w:szCs w:val="12"/>
          <w:u w:val="single"/>
        </w:rPr>
        <w:t xml:space="preserve"> - </w:t>
      </w:r>
      <w:r w:rsidR="00E4700F" w:rsidRPr="00515148">
        <w:rPr>
          <w:rFonts w:ascii="Futura Bk BT" w:hAnsi="Futura Bk BT"/>
          <w:sz w:val="12"/>
          <w:szCs w:val="12"/>
          <w:u w:val="single"/>
        </w:rPr>
        <w:t>66955 Pirmasens</w:t>
      </w:r>
      <w:r w:rsidR="00515148" w:rsidRPr="00515148">
        <w:rPr>
          <w:rFonts w:ascii="Futura Bk BT" w:hAnsi="Futura Bk BT"/>
          <w:sz w:val="18"/>
          <w:szCs w:val="18"/>
        </w:rPr>
        <w:br/>
      </w:r>
    </w:p>
    <w:p w:rsidR="00317206" w:rsidRPr="00317206" w:rsidRDefault="00317206" w:rsidP="00317206">
      <w:pPr>
        <w:tabs>
          <w:tab w:val="right" w:pos="9072"/>
        </w:tabs>
        <w:spacing w:after="60"/>
        <w:rPr>
          <w:rFonts w:cstheme="minorHAnsi"/>
        </w:rPr>
      </w:pPr>
      <w:r w:rsidRPr="002513B7">
        <w:rPr>
          <w:rFonts w:cstheme="minorHAnsi"/>
        </w:rPr>
        <w:t>Kreisverwaltung Südwestpfalz</w:t>
      </w:r>
    </w:p>
    <w:p w:rsidR="00317206" w:rsidRDefault="00317206" w:rsidP="00317206">
      <w:pPr>
        <w:pStyle w:val="KeinLeerraum"/>
      </w:pPr>
      <w:r>
        <w:t>Landrätin</w:t>
      </w:r>
    </w:p>
    <w:p w:rsidR="00317206" w:rsidRPr="00317206" w:rsidRDefault="00317206" w:rsidP="00317206">
      <w:pPr>
        <w:pStyle w:val="KeinLeerraum"/>
      </w:pPr>
      <w:r>
        <w:t xml:space="preserve">Frau Dr. Susanne </w:t>
      </w:r>
      <w:proofErr w:type="spellStart"/>
      <w:r>
        <w:t>Ganster</w:t>
      </w:r>
      <w:proofErr w:type="spellEnd"/>
    </w:p>
    <w:p w:rsidR="00451EB1" w:rsidRPr="002513B7" w:rsidRDefault="00451EB1" w:rsidP="00451EB1">
      <w:pPr>
        <w:tabs>
          <w:tab w:val="right" w:pos="9072"/>
        </w:tabs>
        <w:spacing w:after="60"/>
        <w:rPr>
          <w:rFonts w:cstheme="minorHAnsi"/>
        </w:rPr>
      </w:pPr>
      <w:r w:rsidRPr="002513B7">
        <w:rPr>
          <w:rFonts w:cstheme="minorHAnsi"/>
        </w:rPr>
        <w:t>Unterer Sommerwaldweg 40-42</w:t>
      </w:r>
    </w:p>
    <w:p w:rsidR="00451EB1" w:rsidRPr="002513B7" w:rsidRDefault="00451EB1" w:rsidP="00451EB1">
      <w:pPr>
        <w:tabs>
          <w:tab w:val="right" w:pos="9072"/>
        </w:tabs>
        <w:spacing w:after="60"/>
        <w:rPr>
          <w:rFonts w:cstheme="minorHAnsi"/>
        </w:rPr>
      </w:pPr>
      <w:r w:rsidRPr="002513B7">
        <w:rPr>
          <w:rFonts w:cstheme="minorHAnsi"/>
        </w:rPr>
        <w:t>66953 Pirmasens</w:t>
      </w:r>
    </w:p>
    <w:p w:rsidR="00451EB1" w:rsidRDefault="00451EB1" w:rsidP="00332D9B">
      <w:pPr>
        <w:tabs>
          <w:tab w:val="left" w:pos="2745"/>
        </w:tabs>
        <w:rPr>
          <w:rFonts w:cstheme="minorHAnsi"/>
        </w:rPr>
      </w:pPr>
    </w:p>
    <w:p w:rsidR="007B5FBE" w:rsidRDefault="007B5FBE" w:rsidP="00332D9B">
      <w:pPr>
        <w:tabs>
          <w:tab w:val="left" w:pos="2745"/>
        </w:tabs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Pirmasens, den 18.08.2021</w:t>
      </w:r>
    </w:p>
    <w:p w:rsidR="007B5FBE" w:rsidRDefault="007B5FBE" w:rsidP="00332D9B">
      <w:pPr>
        <w:tabs>
          <w:tab w:val="left" w:pos="2745"/>
        </w:tabs>
        <w:rPr>
          <w:rFonts w:cstheme="minorHAnsi"/>
        </w:rPr>
      </w:pPr>
    </w:p>
    <w:p w:rsidR="007B5FBE" w:rsidRPr="002513B7" w:rsidRDefault="007B5FBE" w:rsidP="00332D9B">
      <w:pPr>
        <w:tabs>
          <w:tab w:val="left" w:pos="2745"/>
        </w:tabs>
        <w:rPr>
          <w:rFonts w:cstheme="minorHAnsi"/>
        </w:rPr>
      </w:pPr>
      <w:r>
        <w:rPr>
          <w:rFonts w:cstheme="minorHAnsi"/>
        </w:rPr>
        <w:t xml:space="preserve">Sehr geehrte Frau Dr. </w:t>
      </w:r>
      <w:proofErr w:type="spellStart"/>
      <w:r>
        <w:rPr>
          <w:rFonts w:cstheme="minorHAnsi"/>
        </w:rPr>
        <w:t>Ganster</w:t>
      </w:r>
      <w:proofErr w:type="spellEnd"/>
      <w:r>
        <w:rPr>
          <w:rFonts w:cstheme="minorHAnsi"/>
        </w:rPr>
        <w:t>,</w:t>
      </w:r>
    </w:p>
    <w:p w:rsidR="007B5FBE" w:rsidRDefault="007B5FBE" w:rsidP="007B5FBE">
      <w:pPr>
        <w:rPr>
          <w:rFonts w:ascii="Arial" w:hAnsi="Arial"/>
        </w:rPr>
      </w:pPr>
      <w:r>
        <w:rPr>
          <w:rFonts w:ascii="Arial" w:hAnsi="Arial"/>
        </w:rPr>
        <w:t xml:space="preserve">der fehlgeschlagene </w:t>
      </w:r>
      <w:proofErr w:type="spellStart"/>
      <w:r>
        <w:rPr>
          <w:rFonts w:ascii="Arial" w:hAnsi="Arial"/>
        </w:rPr>
        <w:t>Alarmtag</w:t>
      </w:r>
      <w:proofErr w:type="spellEnd"/>
      <w:r>
        <w:rPr>
          <w:rFonts w:ascii="Arial" w:hAnsi="Arial"/>
        </w:rPr>
        <w:t xml:space="preserve"> am 10.09.2020 und das Versagen bei der Hochwasserkatastrophe an der Ahr wirft landesweit auch die Frage nach der Funktionsfähigkeit der Warnsysteme auf.</w:t>
      </w:r>
    </w:p>
    <w:p w:rsidR="007B5FBE" w:rsidRDefault="007B5FBE" w:rsidP="007B5FBE">
      <w:pPr>
        <w:rPr>
          <w:rFonts w:ascii="Arial" w:hAnsi="Arial"/>
        </w:rPr>
      </w:pPr>
    </w:p>
    <w:p w:rsidR="007B5FBE" w:rsidRDefault="007B5FBE" w:rsidP="007B5FBE">
      <w:pPr>
        <w:rPr>
          <w:rFonts w:ascii="Arial" w:hAnsi="Arial"/>
        </w:rPr>
      </w:pPr>
      <w:r>
        <w:rPr>
          <w:rFonts w:ascii="Arial" w:hAnsi="Arial"/>
        </w:rPr>
        <w:t>Wir stellen daher folgende Fragen:</w:t>
      </w:r>
    </w:p>
    <w:p w:rsidR="007B5FBE" w:rsidRDefault="007B5FBE" w:rsidP="007B5FBE">
      <w:pPr>
        <w:rPr>
          <w:rFonts w:ascii="Arial" w:hAnsi="Arial"/>
        </w:rPr>
      </w:pP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Gibt es in allen Gemeinden und Annexen im Landkreis eine Sirene?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Wie alt sind diese Sirenen und in welchem Rhythmus werden sie gewartet und eine Funktionsprüfung durchgeführt?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Können diese Sirenen alle per Fernsteuerung auf Betreiben der Kreisverwaltung ausgelöst werden?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Welche Ausfälle von Sirenen gab es in den vergangenen 2 Jahren? Bitte geben sie den Zeitraum und den Grund des Ausfalls an.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Über welche Warn</w:t>
      </w:r>
      <w:r>
        <w:rPr>
          <w:rFonts w:ascii="Arial" w:hAnsi="Arial"/>
        </w:rPr>
        <w:t>-</w:t>
      </w:r>
      <w:bookmarkStart w:id="0" w:name="_GoBack"/>
      <w:bookmarkEnd w:id="0"/>
      <w:r>
        <w:rPr>
          <w:rFonts w:ascii="Arial" w:hAnsi="Arial"/>
        </w:rPr>
        <w:t>App kann die Kreisverwaltung Alarm auslösen und wie wird sie an die Bürger ausgerollt?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Wie gewährleistet die Kreisverwaltung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dass im Alarmfall die Bürger über die zu ergreifenden Maßnahmen informiert werden?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Über welche weiteren Warnmöglichkeiten verfügt die Kreisverwaltung?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Welche Pläne für den Katastrophenfall hat die Kreisverwaltung?</w:t>
      </w:r>
    </w:p>
    <w:p w:rsidR="007B5FBE" w:rsidRDefault="007B5FBE" w:rsidP="007B5FBE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>Welche Möglichkeiten der Anforderung von Unterstützung aus anderen Gebietskörperschaften hat die Kreisverwaltung?</w:t>
      </w:r>
    </w:p>
    <w:p w:rsidR="00E66AC9" w:rsidRPr="007B5FBE" w:rsidRDefault="007B5FBE" w:rsidP="00317206">
      <w:pPr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line="254" w:lineRule="auto"/>
        <w:rPr>
          <w:rFonts w:ascii="Arial" w:hAnsi="Arial"/>
        </w:rPr>
      </w:pPr>
      <w:r>
        <w:rPr>
          <w:rFonts w:ascii="Arial" w:hAnsi="Arial"/>
        </w:rPr>
        <w:t xml:space="preserve">Welche Finanzmittel sind im aktuellen Haushalt für Warnsysteme vorgesehen? Bitte nennen sie Haushaltsstelle, die Höhe der jeweiligen </w:t>
      </w:r>
      <w:r>
        <w:rPr>
          <w:rFonts w:ascii="Arial" w:hAnsi="Arial"/>
        </w:rPr>
        <w:t>Mittel und den jeweiligen Zweck</w:t>
      </w:r>
    </w:p>
    <w:p w:rsidR="00E66AC9" w:rsidRPr="002513B7" w:rsidRDefault="00E66AC9" w:rsidP="00E66AC9">
      <w:pPr>
        <w:tabs>
          <w:tab w:val="left" w:pos="2745"/>
        </w:tabs>
        <w:rPr>
          <w:rFonts w:cstheme="minorHAnsi"/>
        </w:rPr>
      </w:pPr>
    </w:p>
    <w:p w:rsidR="00E66AC9" w:rsidRPr="002513B7" w:rsidRDefault="00F058D0" w:rsidP="00E66AC9">
      <w:pPr>
        <w:tabs>
          <w:tab w:val="left" w:pos="2745"/>
        </w:tabs>
        <w:rPr>
          <w:rFonts w:cstheme="minorHAnsi"/>
        </w:rPr>
      </w:pPr>
      <w:r>
        <w:rPr>
          <w:rFonts w:cstheme="minorHAnsi"/>
        </w:rPr>
        <w:t>Mit freundlichen Grüß</w:t>
      </w:r>
      <w:r w:rsidR="00E66AC9" w:rsidRPr="002513B7">
        <w:rPr>
          <w:rFonts w:cstheme="minorHAnsi"/>
        </w:rPr>
        <w:t>en</w:t>
      </w:r>
    </w:p>
    <w:p w:rsidR="00E66AC9" w:rsidRPr="002513B7" w:rsidRDefault="00E66AC9" w:rsidP="00E66AC9">
      <w:pPr>
        <w:tabs>
          <w:tab w:val="left" w:pos="2745"/>
        </w:tabs>
        <w:rPr>
          <w:rFonts w:cstheme="minorHAnsi"/>
        </w:rPr>
      </w:pPr>
    </w:p>
    <w:p w:rsidR="00E66AC9" w:rsidRPr="002513B7" w:rsidRDefault="00E66AC9" w:rsidP="00E66AC9">
      <w:pPr>
        <w:tabs>
          <w:tab w:val="left" w:pos="2745"/>
        </w:tabs>
        <w:rPr>
          <w:rFonts w:cstheme="minorHAnsi"/>
        </w:rPr>
      </w:pPr>
    </w:p>
    <w:p w:rsidR="00E66AC9" w:rsidRDefault="00E66AC9" w:rsidP="00E66AC9">
      <w:pPr>
        <w:tabs>
          <w:tab w:val="left" w:pos="2745"/>
        </w:tabs>
        <w:rPr>
          <w:rFonts w:cstheme="minorHAnsi"/>
        </w:rPr>
      </w:pPr>
      <w:r w:rsidRPr="002513B7">
        <w:rPr>
          <w:rFonts w:cstheme="minorHAnsi"/>
        </w:rPr>
        <w:t>Lutz Wendel</w:t>
      </w:r>
      <w:r w:rsidR="00F058D0">
        <w:rPr>
          <w:rFonts w:cstheme="minorHAnsi"/>
        </w:rPr>
        <w:t xml:space="preserve">                                                                                                                                     </w:t>
      </w:r>
      <w:r w:rsidRPr="002513B7">
        <w:rPr>
          <w:rFonts w:cstheme="minorHAnsi"/>
        </w:rPr>
        <w:t xml:space="preserve"> Fraktionsvorsitzender</w:t>
      </w:r>
    </w:p>
    <w:p w:rsidR="006A02CC" w:rsidRDefault="006A02CC" w:rsidP="00E66AC9">
      <w:pPr>
        <w:tabs>
          <w:tab w:val="left" w:pos="2745"/>
        </w:tabs>
        <w:rPr>
          <w:rFonts w:cstheme="minorHAnsi"/>
        </w:rPr>
      </w:pPr>
      <w:r>
        <w:rPr>
          <w:rFonts w:cstheme="minorHAnsi"/>
        </w:rPr>
        <w:t>AfD im Kreistag Südwestpfalz</w:t>
      </w:r>
    </w:p>
    <w:p w:rsidR="006A02CC" w:rsidRPr="006A02CC" w:rsidRDefault="006A02CC" w:rsidP="00E66AC9">
      <w:pPr>
        <w:tabs>
          <w:tab w:val="left" w:pos="2745"/>
        </w:tabs>
        <w:rPr>
          <w:rFonts w:cstheme="minorHAnsi"/>
        </w:rPr>
      </w:pPr>
    </w:p>
    <w:p w:rsidR="002513B7" w:rsidRDefault="002513B7" w:rsidP="002513B7">
      <w:pPr>
        <w:tabs>
          <w:tab w:val="left" w:pos="2745"/>
        </w:tabs>
        <w:rPr>
          <w:rFonts w:ascii="Futura Bk BT" w:hAnsi="Futura Bk BT"/>
        </w:rPr>
      </w:pPr>
    </w:p>
    <w:p w:rsidR="00451EB1" w:rsidRPr="00332D9B" w:rsidRDefault="00451EB1" w:rsidP="00332D9B">
      <w:pPr>
        <w:tabs>
          <w:tab w:val="left" w:pos="2745"/>
        </w:tabs>
        <w:rPr>
          <w:rFonts w:ascii="Futura Bk BT" w:hAnsi="Futura Bk BT"/>
        </w:rPr>
      </w:pPr>
    </w:p>
    <w:sectPr w:rsidR="00451EB1" w:rsidRPr="00332D9B" w:rsidSect="00515148">
      <w:headerReference w:type="default" r:id="rId8"/>
      <w:pgSz w:w="11906" w:h="16838"/>
      <w:pgMar w:top="3403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B8C" w:rsidRDefault="00113B8C" w:rsidP="00ED03D6">
      <w:pPr>
        <w:spacing w:after="0" w:line="240" w:lineRule="auto"/>
      </w:pPr>
      <w:r>
        <w:separator/>
      </w:r>
    </w:p>
  </w:endnote>
  <w:endnote w:type="continuationSeparator" w:id="0">
    <w:p w:rsidR="00113B8C" w:rsidRDefault="00113B8C" w:rsidP="00ED0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Bahnschrift Light"/>
    <w:charset w:val="00"/>
    <w:family w:val="swiss"/>
    <w:pitch w:val="variable"/>
    <w:sig w:usb0="00000001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B8C" w:rsidRDefault="00113B8C" w:rsidP="00ED03D6">
      <w:pPr>
        <w:spacing w:after="0" w:line="240" w:lineRule="auto"/>
      </w:pPr>
      <w:r>
        <w:separator/>
      </w:r>
    </w:p>
  </w:footnote>
  <w:footnote w:type="continuationSeparator" w:id="0">
    <w:p w:rsidR="00113B8C" w:rsidRDefault="00113B8C" w:rsidP="00ED0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991" w:rsidRDefault="00723991">
    <w:pPr>
      <w:pStyle w:val="Kopfzeile"/>
    </w:pPr>
  </w:p>
  <w:p w:rsidR="00723991" w:rsidRDefault="00723991">
    <w:pPr>
      <w:pStyle w:val="Kopfzeile"/>
    </w:pPr>
  </w:p>
  <w:p w:rsidR="00723991" w:rsidRDefault="00723991">
    <w:pPr>
      <w:pStyle w:val="Kopfzeile"/>
    </w:pPr>
  </w:p>
  <w:p w:rsidR="00723991" w:rsidRDefault="00723991">
    <w:pPr>
      <w:pStyle w:val="Kopfzeile"/>
    </w:pPr>
  </w:p>
  <w:p w:rsidR="00515148" w:rsidRDefault="00515148">
    <w:pPr>
      <w:pStyle w:val="Kopfzeile"/>
    </w:pPr>
    <w:r>
      <w:tab/>
    </w:r>
    <w:r>
      <w:tab/>
    </w:r>
    <w:r w:rsidR="007B5FBE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8pt;height:60.25pt">
          <v:imagedata r:id="rId1" o:title="AfD im kreistag Logo 45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95098"/>
    <w:multiLevelType w:val="singleLevel"/>
    <w:tmpl w:val="DD824A5C"/>
    <w:lvl w:ilvl="0">
      <w:start w:val="1"/>
      <w:numFmt w:val="decimal"/>
      <w:lvlText w:val="%1."/>
      <w:legacy w:legacy="1" w:legacySpace="0" w:legacyIndent="0"/>
      <w:lvlJc w:val="left"/>
      <w:pPr>
        <w:ind w:left="0" w:firstLine="0"/>
      </w:pPr>
    </w:lvl>
  </w:abstractNum>
  <w:abstractNum w:abstractNumId="1" w15:restartNumberingAfterBreak="0">
    <w:nsid w:val="1F5776A4"/>
    <w:multiLevelType w:val="hybridMultilevel"/>
    <w:tmpl w:val="602C13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AC9"/>
    <w:rsid w:val="0000554B"/>
    <w:rsid w:val="00054585"/>
    <w:rsid w:val="00063677"/>
    <w:rsid w:val="00113B8C"/>
    <w:rsid w:val="0012780C"/>
    <w:rsid w:val="00133E8C"/>
    <w:rsid w:val="00187B4A"/>
    <w:rsid w:val="00226303"/>
    <w:rsid w:val="00245E78"/>
    <w:rsid w:val="002513B7"/>
    <w:rsid w:val="002D7AFC"/>
    <w:rsid w:val="002F3708"/>
    <w:rsid w:val="0031006F"/>
    <w:rsid w:val="00317206"/>
    <w:rsid w:val="00332D9B"/>
    <w:rsid w:val="003D772B"/>
    <w:rsid w:val="003E2A19"/>
    <w:rsid w:val="00432A7E"/>
    <w:rsid w:val="00451EB1"/>
    <w:rsid w:val="00475EE7"/>
    <w:rsid w:val="00483269"/>
    <w:rsid w:val="004A3AEA"/>
    <w:rsid w:val="004B277A"/>
    <w:rsid w:val="004E1C7E"/>
    <w:rsid w:val="005067F6"/>
    <w:rsid w:val="00515148"/>
    <w:rsid w:val="00555AAE"/>
    <w:rsid w:val="00633003"/>
    <w:rsid w:val="0066731C"/>
    <w:rsid w:val="006A02CC"/>
    <w:rsid w:val="006C17CF"/>
    <w:rsid w:val="006D2ADE"/>
    <w:rsid w:val="00723991"/>
    <w:rsid w:val="00725A41"/>
    <w:rsid w:val="00795D25"/>
    <w:rsid w:val="007B5FBE"/>
    <w:rsid w:val="008856A5"/>
    <w:rsid w:val="008E216C"/>
    <w:rsid w:val="00906949"/>
    <w:rsid w:val="00920651"/>
    <w:rsid w:val="009B53ED"/>
    <w:rsid w:val="009E6C05"/>
    <w:rsid w:val="00A61320"/>
    <w:rsid w:val="00A82A7C"/>
    <w:rsid w:val="00AA1E4E"/>
    <w:rsid w:val="00AD357F"/>
    <w:rsid w:val="00B06CCC"/>
    <w:rsid w:val="00B511CB"/>
    <w:rsid w:val="00BE043F"/>
    <w:rsid w:val="00C0735D"/>
    <w:rsid w:val="00C142CE"/>
    <w:rsid w:val="00C171CD"/>
    <w:rsid w:val="00C46623"/>
    <w:rsid w:val="00C62DE5"/>
    <w:rsid w:val="00C77FCD"/>
    <w:rsid w:val="00CC23C6"/>
    <w:rsid w:val="00D00871"/>
    <w:rsid w:val="00D24C5D"/>
    <w:rsid w:val="00D4109A"/>
    <w:rsid w:val="00D941FF"/>
    <w:rsid w:val="00DE2AF4"/>
    <w:rsid w:val="00DF2952"/>
    <w:rsid w:val="00E17BEA"/>
    <w:rsid w:val="00E4700F"/>
    <w:rsid w:val="00E66AC9"/>
    <w:rsid w:val="00EC0289"/>
    <w:rsid w:val="00ED03D6"/>
    <w:rsid w:val="00F058D0"/>
    <w:rsid w:val="00F16091"/>
    <w:rsid w:val="00F35B58"/>
    <w:rsid w:val="00FB665E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4:docId w14:val="7F378131"/>
  <w15:chartTrackingRefBased/>
  <w15:docId w15:val="{E3BB297B-654E-4695-9409-9F99C8A7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D0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3D6"/>
  </w:style>
  <w:style w:type="paragraph" w:styleId="Fuzeile">
    <w:name w:val="footer"/>
    <w:basedOn w:val="Standard"/>
    <w:link w:val="FuzeileZchn"/>
    <w:uiPriority w:val="99"/>
    <w:unhideWhenUsed/>
    <w:rsid w:val="00ED0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3D6"/>
  </w:style>
  <w:style w:type="character" w:styleId="Hyperlink">
    <w:name w:val="Hyperlink"/>
    <w:basedOn w:val="Absatz-Standardschriftart"/>
    <w:uiPriority w:val="99"/>
    <w:unhideWhenUsed/>
    <w:rsid w:val="00ED03D6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26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26303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rsid w:val="00251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317206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45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6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eistag\Desktop\Fahrtkostenerstattung%20KV%20201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5FF52-7B28-4AC5-AB1F-5088353EB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Fahrtkostenerstattung KV 2019</Template>
  <TotalTime>0</TotalTime>
  <Pages>2</Pages>
  <Words>244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Kreistag</dc:creator>
  <cp:keywords/>
  <dc:description/>
  <cp:lastModifiedBy>Kreistag</cp:lastModifiedBy>
  <cp:revision>2</cp:revision>
  <cp:lastPrinted>2021-08-18T12:11:00Z</cp:lastPrinted>
  <dcterms:created xsi:type="dcterms:W3CDTF">2021-08-18T12:29:00Z</dcterms:created>
  <dcterms:modified xsi:type="dcterms:W3CDTF">2021-08-18T12:29:00Z</dcterms:modified>
</cp:coreProperties>
</file>